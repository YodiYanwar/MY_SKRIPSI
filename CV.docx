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CF653D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25pt;height:161.25pt">
                  <v:imagedata r:id="rId10" o:title="Pasfoto"/>
                </v:shape>
              </w:pic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CF653D" w:rsidP="00CF653D">
            <w:pPr>
              <w:pStyle w:val="Title"/>
            </w:pPr>
            <w:bookmarkStart w:id="0" w:name="_GoBack"/>
            <w:bookmarkEnd w:id="0"/>
            <w:r>
              <w:rPr>
                <w:lang w:val="id-ID"/>
              </w:rPr>
              <w:t>Yodi Yanwar</w:t>
            </w:r>
            <w:r w:rsidR="003D1B71" w:rsidRPr="00310F17">
              <w:br/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B2E9B7A2857D46DF861F77A68A6AB921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CF653D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 xml:space="preserve">11 March 2015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  <w:lang w:val="id-ID"/>
              </w:rPr>
              <w:t xml:space="preserve"> Now</w:t>
            </w:r>
          </w:p>
          <w:p w:rsidR="003D1B71" w:rsidRPr="00740017" w:rsidRDefault="00CF653D" w:rsidP="00CF653D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 xml:space="preserve">IT Staff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lang w:val="id-ID"/>
              </w:rPr>
              <w:t>STEI Tazkia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D3EFC6397B3A4EBDB725261A72B4ECB9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CF653D" w:rsidP="00353B60">
            <w:pPr>
              <w:pStyle w:val="SchoolName"/>
            </w:pPr>
            <w:r>
              <w:rPr>
                <w:lang w:val="id-ID"/>
              </w:rPr>
              <w:t>SDN Purwasari 01</w:t>
            </w:r>
            <w:r w:rsidR="003D1B71" w:rsidRPr="00740017">
              <w:t xml:space="preserve">, </w:t>
            </w:r>
            <w:r>
              <w:rPr>
                <w:lang w:val="id-ID"/>
              </w:rPr>
              <w:t>Bogor, Jawa Barat</w:t>
            </w:r>
          </w:p>
          <w:p w:rsidR="003D1B71" w:rsidRPr="00CF653D" w:rsidRDefault="00CF653D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>Graduate on 2006</w:t>
            </w:r>
          </w:p>
          <w:p w:rsidR="00CF653D" w:rsidRPr="00740017" w:rsidRDefault="00CF653D" w:rsidP="00CF653D">
            <w:pPr>
              <w:pStyle w:val="SchoolName"/>
            </w:pPr>
            <w:r>
              <w:rPr>
                <w:lang w:val="id-ID"/>
              </w:rPr>
              <w:t>SMP Negeri 1 Dramaga, Bogor, Jawa Barat</w:t>
            </w:r>
          </w:p>
          <w:p w:rsidR="00CF653D" w:rsidRPr="00740017" w:rsidRDefault="00CF653D" w:rsidP="00CF653D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>Graduate on 2009</w:t>
            </w:r>
          </w:p>
          <w:p w:rsidR="00CF653D" w:rsidRPr="00740017" w:rsidRDefault="00CF653D" w:rsidP="00CF653D">
            <w:pPr>
              <w:pStyle w:val="SchoolName"/>
            </w:pPr>
            <w:r>
              <w:rPr>
                <w:lang w:val="id-ID"/>
              </w:rPr>
              <w:t xml:space="preserve">SMK Bina Sejahtera 1, Bogor, Jawa Barat </w:t>
            </w:r>
          </w:p>
          <w:p w:rsidR="00CF653D" w:rsidRPr="00740017" w:rsidRDefault="00CF653D" w:rsidP="00CF653D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>Graduate on 2012</w:t>
            </w:r>
          </w:p>
          <w:p w:rsidR="00CF653D" w:rsidRPr="00740017" w:rsidRDefault="00CF653D" w:rsidP="00CF653D">
            <w:pPr>
              <w:pStyle w:val="SchoolName"/>
            </w:pPr>
            <w:r>
              <w:rPr>
                <w:lang w:val="id-ID"/>
              </w:rPr>
              <w:t>Universitas Ibn Khaldun Bogor, Bogor Jawa Barat</w:t>
            </w:r>
          </w:p>
          <w:p w:rsidR="00CF653D" w:rsidRPr="00CF653D" w:rsidRDefault="00CF653D" w:rsidP="00CF653D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>Graduate on 2018</w:t>
            </w:r>
          </w:p>
          <w:p w:rsidR="003D1B71" w:rsidRPr="00E572D6" w:rsidRDefault="00CF653D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  <w:lang w:val="id-ID"/>
              </w:rPr>
              <w:t>Skills</w:t>
            </w:r>
          </w:p>
          <w:p w:rsidR="003D1B71" w:rsidRPr="00CF653D" w:rsidRDefault="00CF653D" w:rsidP="00CF653D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22"/>
                <w:lang w:val="id-ID"/>
              </w:rPr>
              <w:t>Java SE</w:t>
            </w:r>
          </w:p>
          <w:p w:rsidR="00CF653D" w:rsidRPr="00CF653D" w:rsidRDefault="00CF653D" w:rsidP="00CF653D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22"/>
                <w:lang w:val="id-ID"/>
              </w:rPr>
              <w:t>Java EE Basic</w:t>
            </w:r>
          </w:p>
          <w:p w:rsidR="00CF653D" w:rsidRPr="00CF653D" w:rsidRDefault="00CF653D" w:rsidP="00CF653D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22"/>
                <w:lang w:val="id-ID"/>
              </w:rPr>
              <w:t>PHP Native</w:t>
            </w:r>
          </w:p>
          <w:p w:rsidR="00CF653D" w:rsidRPr="00CF653D" w:rsidRDefault="00CF653D" w:rsidP="00CF653D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2"/>
              </w:rPr>
            </w:pPr>
            <w:r w:rsidRPr="00CF653D">
              <w:rPr>
                <w:rFonts w:ascii="Calibri" w:hAnsi="Calibri" w:cs="Calibri"/>
                <w:sz w:val="22"/>
                <w:lang w:val="id-ID"/>
              </w:rPr>
              <w:t>Versioning Control</w:t>
            </w:r>
          </w:p>
          <w:p w:rsidR="00CF653D" w:rsidRPr="00CF653D" w:rsidRDefault="00CF653D" w:rsidP="00CF653D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  <w:lang w:val="id-ID"/>
              </w:rPr>
              <w:t>Mikrotik Router OS</w:t>
            </w: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id-ID" w:eastAsia="id-ID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91283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CF653D" w:rsidP="00CF653D">
            <w:pPr>
              <w:pStyle w:val="Information"/>
            </w:pPr>
            <w:r>
              <w:rPr>
                <w:lang w:val="id-ID"/>
              </w:rPr>
              <w:t>Bogor, Dramaga 16680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id-ID" w:eastAsia="id-ID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6B0F7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8331C4" w:rsidP="00CF653D">
            <w:pPr>
              <w:pStyle w:val="Information"/>
            </w:pPr>
            <w:r>
              <w:rPr>
                <w:lang w:val="id-ID"/>
              </w:rPr>
              <w:t>081383498693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id-ID" w:eastAsia="id-ID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063AA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CF653D" w:rsidP="00CF653D">
            <w:pPr>
              <w:pStyle w:val="Information"/>
            </w:pPr>
            <w:r>
              <w:rPr>
                <w:lang w:val="id-ID"/>
              </w:rPr>
              <w:t>yodi.yanwar@gmail.com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id-ID" w:eastAsia="id-ID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871E31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CF653D" w:rsidP="00CF653D">
            <w:pPr>
              <w:pStyle w:val="Information"/>
            </w:pPr>
            <w:r>
              <w:rPr>
                <w:lang w:val="id-ID"/>
              </w:rPr>
              <w:t>https://yodiyanwar.id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0FDD" w:rsidRDefault="00400FDD" w:rsidP="00590471">
      <w:r>
        <w:separator/>
      </w:r>
    </w:p>
  </w:endnote>
  <w:endnote w:type="continuationSeparator" w:id="0">
    <w:p w:rsidR="00400FDD" w:rsidRDefault="00400FD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0FDD" w:rsidRDefault="00400FDD" w:rsidP="00590471">
      <w:r>
        <w:separator/>
      </w:r>
    </w:p>
  </w:footnote>
  <w:footnote w:type="continuationSeparator" w:id="0">
    <w:p w:rsidR="00400FDD" w:rsidRDefault="00400FD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B2FBC6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62CE4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D78F7"/>
    <w:multiLevelType w:val="hybridMultilevel"/>
    <w:tmpl w:val="BB0A205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53D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00FDD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331C4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CF65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di%20Yanwa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2E9B7A2857D46DF861F77A68A6AB9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B91770-5B4D-4C02-A19A-125F16DFA14D}"/>
      </w:docPartPr>
      <w:docPartBody>
        <w:p w:rsidR="00000000" w:rsidRDefault="009C5A4C">
          <w:pPr>
            <w:pStyle w:val="B2E9B7A2857D46DF861F77A68A6AB921"/>
          </w:pPr>
          <w:r w:rsidRPr="00AC6C7E">
            <w:t>Experience</w:t>
          </w:r>
        </w:p>
      </w:docPartBody>
    </w:docPart>
    <w:docPart>
      <w:docPartPr>
        <w:name w:val="D3EFC6397B3A4EBDB725261A72B4E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54A833-0674-49C8-A2FC-03EE7D9A9C40}"/>
      </w:docPartPr>
      <w:docPartBody>
        <w:p w:rsidR="00000000" w:rsidRDefault="009C5A4C">
          <w:pPr>
            <w:pStyle w:val="D3EFC6397B3A4EBDB725261A72B4ECB9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A4C"/>
    <w:rsid w:val="009C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4AA4A9CCF441FCBF462488D35D84EC">
    <w:name w:val="E04AA4A9CCF441FCBF462488D35D84EC"/>
  </w:style>
  <w:style w:type="paragraph" w:customStyle="1" w:styleId="788ED38CA5C348028D3EE225F2495CB2">
    <w:name w:val="788ED38CA5C348028D3EE225F2495CB2"/>
  </w:style>
  <w:style w:type="paragraph" w:customStyle="1" w:styleId="B2E9B7A2857D46DF861F77A68A6AB921">
    <w:name w:val="B2E9B7A2857D46DF861F77A68A6AB921"/>
  </w:style>
  <w:style w:type="paragraph" w:customStyle="1" w:styleId="51D7B55C83044086BC009C6D82E611DF">
    <w:name w:val="51D7B55C83044086BC009C6D82E611DF"/>
  </w:style>
  <w:style w:type="paragraph" w:customStyle="1" w:styleId="20F03F0B7A284157BCA58B020017C11B">
    <w:name w:val="20F03F0B7A284157BCA58B020017C11B"/>
  </w:style>
  <w:style w:type="paragraph" w:customStyle="1" w:styleId="62D8B23B5E924F629E74AFE46A956737">
    <w:name w:val="62D8B23B5E924F629E74AFE46A956737"/>
  </w:style>
  <w:style w:type="paragraph" w:customStyle="1" w:styleId="00F78A238437442791863233C3B7D136">
    <w:name w:val="00F78A238437442791863233C3B7D136"/>
  </w:style>
  <w:style w:type="paragraph" w:customStyle="1" w:styleId="8845AF49D6624F8C9E6E5F99E7DAB1AA">
    <w:name w:val="8845AF49D6624F8C9E6E5F99E7DAB1AA"/>
  </w:style>
  <w:style w:type="paragraph" w:customStyle="1" w:styleId="402CBB543D7946EF97338C0CCE411E71">
    <w:name w:val="402CBB543D7946EF97338C0CCE411E71"/>
  </w:style>
  <w:style w:type="paragraph" w:customStyle="1" w:styleId="410EE02B623A4BC0AD926BE9E374A54E">
    <w:name w:val="410EE02B623A4BC0AD926BE9E374A54E"/>
  </w:style>
  <w:style w:type="paragraph" w:customStyle="1" w:styleId="330C0AE9474C49099AF72DE467EB6EB8">
    <w:name w:val="330C0AE9474C49099AF72DE467EB6EB8"/>
  </w:style>
  <w:style w:type="paragraph" w:customStyle="1" w:styleId="098387646B314CA48C845B7678D36E6A">
    <w:name w:val="098387646B314CA48C845B7678D36E6A"/>
  </w:style>
  <w:style w:type="paragraph" w:customStyle="1" w:styleId="FE1B44C0126D440FBA3DA530047FE20F">
    <w:name w:val="FE1B44C0126D440FBA3DA530047FE20F"/>
  </w:style>
  <w:style w:type="paragraph" w:customStyle="1" w:styleId="93812FA2958145FB90FC5498132C3CE5">
    <w:name w:val="93812FA2958145FB90FC5498132C3CE5"/>
  </w:style>
  <w:style w:type="paragraph" w:customStyle="1" w:styleId="55E06369C46849ADB7B8D4EB8AFA8219">
    <w:name w:val="55E06369C46849ADB7B8D4EB8AFA8219"/>
  </w:style>
  <w:style w:type="paragraph" w:customStyle="1" w:styleId="79585577AB1944BFBF8ACE6D37795605">
    <w:name w:val="79585577AB1944BFBF8ACE6D37795605"/>
  </w:style>
  <w:style w:type="paragraph" w:customStyle="1" w:styleId="A567A49E47964981A880B406BCFF5A3C">
    <w:name w:val="A567A49E47964981A880B406BCFF5A3C"/>
  </w:style>
  <w:style w:type="paragraph" w:customStyle="1" w:styleId="5708BACEF8AA4E24884E0A07356F0014">
    <w:name w:val="5708BACEF8AA4E24884E0A07356F0014"/>
  </w:style>
  <w:style w:type="paragraph" w:customStyle="1" w:styleId="2CC6279DD67544AA924EFF8B4EB5C39A">
    <w:name w:val="2CC6279DD67544AA924EFF8B4EB5C39A"/>
  </w:style>
  <w:style w:type="paragraph" w:customStyle="1" w:styleId="D3EFC6397B3A4EBDB725261A72B4ECB9">
    <w:name w:val="D3EFC6397B3A4EBDB725261A72B4ECB9"/>
  </w:style>
  <w:style w:type="paragraph" w:customStyle="1" w:styleId="0DE0DF8306D348508A867D16FBCFF2D1">
    <w:name w:val="0DE0DF8306D348508A867D16FBCFF2D1"/>
  </w:style>
  <w:style w:type="paragraph" w:customStyle="1" w:styleId="9442C9583E174F1CBB38BCE6694E93C1">
    <w:name w:val="9442C9583E174F1CBB38BCE6694E93C1"/>
  </w:style>
  <w:style w:type="paragraph" w:customStyle="1" w:styleId="FE8DD093805B4650B381928E941CE161">
    <w:name w:val="FE8DD093805B4650B381928E941CE161"/>
  </w:style>
  <w:style w:type="paragraph" w:customStyle="1" w:styleId="985A4599E8FE4F3DA41A33A1EB9B57C7">
    <w:name w:val="985A4599E8FE4F3DA41A33A1EB9B57C7"/>
  </w:style>
  <w:style w:type="paragraph" w:customStyle="1" w:styleId="A803872FAE074B1E976B7265A2E77890">
    <w:name w:val="A803872FAE074B1E976B7265A2E77890"/>
  </w:style>
  <w:style w:type="paragraph" w:customStyle="1" w:styleId="154E172DF9F04580A0E6EADD4BFFD72D">
    <w:name w:val="154E172DF9F04580A0E6EADD4BFFD72D"/>
  </w:style>
  <w:style w:type="paragraph" w:customStyle="1" w:styleId="FD7DECEA3D644307A1DEE75F182C3B00">
    <w:name w:val="FD7DECEA3D644307A1DEE75F182C3B00"/>
  </w:style>
  <w:style w:type="paragraph" w:customStyle="1" w:styleId="4ACF2BAF3E554E3B9B5C8801DE4B9C68">
    <w:name w:val="4ACF2BAF3E554E3B9B5C8801DE4B9C68"/>
  </w:style>
  <w:style w:type="paragraph" w:customStyle="1" w:styleId="0B67ECC6431340E092D1337BC7C82774">
    <w:name w:val="0B67ECC6431340E092D1337BC7C82774"/>
  </w:style>
  <w:style w:type="paragraph" w:customStyle="1" w:styleId="1F0A1CA7C9FF4E208E89B64EB1004F50">
    <w:name w:val="1F0A1CA7C9FF4E208E89B64EB1004F50"/>
  </w:style>
  <w:style w:type="paragraph" w:customStyle="1" w:styleId="3E7DAC24D1AA4140A12B4787895A76DD">
    <w:name w:val="3E7DAC24D1AA4140A12B4787895A76DD"/>
  </w:style>
  <w:style w:type="paragraph" w:customStyle="1" w:styleId="8DC870406D88410EA3558769346185A3">
    <w:name w:val="8DC870406D88410EA3558769346185A3"/>
  </w:style>
  <w:style w:type="paragraph" w:customStyle="1" w:styleId="2703B47CEC70451EA4483F08B1F417D1">
    <w:name w:val="2703B47CEC70451EA4483F08B1F417D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CF87AA388CC49F2A65C66EB5B7C2213">
    <w:name w:val="6CF87AA388CC49F2A65C66EB5B7C22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2019-04-08T03:24:00Z</dcterms:created>
  <dcterms:modified xsi:type="dcterms:W3CDTF">2019-04-08T03:37:00Z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